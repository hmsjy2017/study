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2C5" w:rsidRPr="00541735" w:rsidRDefault="00F962C5" w:rsidP="00541735">
      <w:pPr>
        <w:spacing w:line="280" w:lineRule="exact"/>
        <w:rPr>
          <w:rFonts w:ascii="黑体" w:eastAsia="黑体" w:hAnsi="黑体" w:cs="Times New Roman"/>
          <w:b/>
          <w:bCs/>
          <w:color w:val="FF0000"/>
          <w:kern w:val="0"/>
        </w:rPr>
      </w:pPr>
      <w:r w:rsidRPr="00541735">
        <w:rPr>
          <w:rFonts w:ascii="宋体" w:hAnsi="宋体" w:cs="宋体"/>
          <w:b/>
          <w:bCs/>
          <w:color w:val="FF0000"/>
          <w:kern w:val="0"/>
        </w:rPr>
        <w:t xml:space="preserve">               </w:t>
      </w:r>
      <w:r w:rsidRPr="00541735">
        <w:rPr>
          <w:rFonts w:ascii="黑体" w:eastAsia="黑体" w:hAnsi="黑体" w:cs="黑体" w:hint="eastAsia"/>
          <w:b/>
          <w:bCs/>
          <w:color w:val="FF0000"/>
          <w:kern w:val="0"/>
        </w:rPr>
        <w:t>易错易混专题训练（</w:t>
      </w:r>
      <w:r w:rsidRPr="00541735">
        <w:rPr>
          <w:rFonts w:ascii="黑体" w:eastAsia="黑体" w:hAnsi="黑体" w:cs="黑体"/>
          <w:b/>
          <w:bCs/>
          <w:color w:val="FF0000"/>
          <w:kern w:val="0"/>
        </w:rPr>
        <w:t>2019</w:t>
      </w:r>
      <w:r w:rsidRPr="00541735">
        <w:rPr>
          <w:rFonts w:ascii="黑体" w:eastAsia="黑体" w:hAnsi="黑体" w:cs="黑体" w:hint="eastAsia"/>
          <w:b/>
          <w:bCs/>
          <w:color w:val="FF0000"/>
          <w:kern w:val="0"/>
        </w:rPr>
        <w:t>海门一模考前错题消化）</w:t>
      </w:r>
    </w:p>
    <w:p w:rsidR="00F962C5" w:rsidRPr="00541735" w:rsidRDefault="00F962C5" w:rsidP="00541735">
      <w:pPr>
        <w:spacing w:line="280" w:lineRule="exact"/>
        <w:rPr>
          <w:rFonts w:ascii="宋体" w:cs="Times New Roman"/>
          <w:b/>
          <w:bCs/>
          <w:kern w:val="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坚持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国有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经济主体地位不动摇。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公有制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2.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改革开放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是解决中国所有问题的关键。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发展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3.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各种经济成分在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国民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经济中地位平等。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市场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numPr>
          <w:ilvl w:val="0"/>
          <w:numId w:val="1"/>
        </w:numPr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“不怕神一样的对手，就怕猪一样的队友。”主要告诉我们要知道合作的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价值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方法</w:t>
      </w:r>
    </w:p>
    <w:p w:rsidR="00F962C5" w:rsidRPr="00541735" w:rsidRDefault="00F962C5" w:rsidP="00541735">
      <w:pPr>
        <w:widowControl/>
        <w:spacing w:line="280" w:lineRule="exact"/>
        <w:ind w:firstLineChars="3300" w:firstLine="31680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5.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“感谢对手，从某种意义上讲，因为他们，我才更深刻地看到自身的不足。”这一反思显示出对竞争作用的理解是</w:t>
      </w:r>
      <w:r w:rsidRPr="00381A0B">
        <w:rPr>
          <w:rFonts w:ascii="微软雅黑" w:eastAsia="微软雅黑" w:hAnsi="微软雅黑" w:cs="微软雅黑" w:hint="eastAsia"/>
          <w:b/>
          <w:bCs/>
          <w:color w:val="339966"/>
          <w:kern w:val="0"/>
          <w:u w:val="single"/>
        </w:rPr>
        <w:t>善于自我反思，懂得全面认识自己</w:t>
      </w:r>
      <w:r w:rsidRPr="00541735">
        <w:rPr>
          <w:rFonts w:ascii="微软雅黑" w:eastAsia="微软雅黑" w:hAnsi="微软雅黑" w:cs="微软雅黑" w:hint="eastAsia"/>
          <w:b/>
          <w:bCs/>
          <w:color w:val="339966"/>
          <w:kern w:val="0"/>
        </w:rPr>
        <w:t>。</w:t>
      </w:r>
      <w:r>
        <w:rPr>
          <w:rFonts w:ascii="微软雅黑" w:eastAsia="微软雅黑" w:hAnsi="微软雅黑" w:cs="微软雅黑"/>
          <w:b/>
          <w:bCs/>
          <w:color w:val="339966"/>
          <w:kern w:val="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竞争促进个人的成长、进步和全面发展。</w:t>
      </w:r>
    </w:p>
    <w:p w:rsidR="00F962C5" w:rsidRPr="00541735" w:rsidRDefault="00F962C5" w:rsidP="00541735">
      <w:pPr>
        <w:widowControl/>
        <w:spacing w:line="280" w:lineRule="exact"/>
        <w:ind w:firstLineChars="1800" w:firstLine="31680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</w:p>
    <w:p w:rsidR="00F962C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6.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“考试成绩不进公开排名作为评价学生的唯一标准。”这一规定有助于保护学生的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姓名权</w:t>
      </w:r>
      <w:r>
        <w:rPr>
          <w:rFonts w:ascii="微软雅黑" w:eastAsia="微软雅黑" w:hAnsi="微软雅黑" w:cs="微软雅黑" w:hint="eastAsia"/>
          <w:b/>
          <w:bCs/>
          <w:kern w:val="0"/>
        </w:rPr>
        <w:t>。</w:t>
      </w:r>
    </w:p>
    <w:p w:rsidR="00F962C5" w:rsidRPr="00541735" w:rsidRDefault="00F962C5" w:rsidP="00541735">
      <w:pPr>
        <w:widowControl/>
        <w:spacing w:line="280" w:lineRule="exact"/>
        <w:ind w:firstLineChars="3150" w:firstLine="31680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隐私权、人格尊严权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7. 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中国未来的发展，中华民族的伟大复兴，关键靠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教育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，基础在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人才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</w:p>
    <w:p w:rsidR="00F962C5" w:rsidRDefault="00F962C5" w:rsidP="00541735">
      <w:pPr>
        <w:widowControl/>
        <w:spacing w:line="280" w:lineRule="exact"/>
        <w:ind w:firstLineChars="2200" w:firstLine="31680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人才、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教育</w:t>
      </w:r>
    </w:p>
    <w:p w:rsidR="00F962C5" w:rsidRPr="00541735" w:rsidRDefault="00F962C5" w:rsidP="00541735">
      <w:pPr>
        <w:widowControl/>
        <w:spacing w:line="280" w:lineRule="exact"/>
        <w:ind w:firstLineChars="2200" w:firstLine="31680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</w:p>
    <w:p w:rsidR="00F962C5" w:rsidRPr="00541735" w:rsidRDefault="00F962C5" w:rsidP="00541735">
      <w:pPr>
        <w:widowControl/>
        <w:numPr>
          <w:ilvl w:val="0"/>
          <w:numId w:val="2"/>
        </w:numPr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中国劳动年龄人口呈逐年下降趋势会导致我国人口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性别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比失衡。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结构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9.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工程建设项目要实现先参保再开工，没有工伤保险一律不准开工。这是对工程建设人员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财产权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的保护。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widowControl/>
        <w:spacing w:line="280" w:lineRule="exact"/>
        <w:ind w:firstLineChars="2650" w:firstLine="31680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生命健康权</w:t>
      </w:r>
      <w:r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/ </w:t>
      </w:r>
      <w:r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也体现尊重保障人权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10.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坚持以政治安全为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基础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的安全观。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根本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11.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张某因在高速公路超速行驶被吊销机动车驾驶证，张某行为是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民事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违法行为</w:t>
      </w:r>
      <w:r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行政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12.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法律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角度看，避免阴阳合同给国家税收带来损失应有的做法是加强公民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道德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建设，提高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诚信意识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 </w:t>
      </w:r>
    </w:p>
    <w:p w:rsidR="00F962C5" w:rsidRPr="00541735" w:rsidRDefault="00F962C5" w:rsidP="00541735">
      <w:pPr>
        <w:widowControl/>
        <w:spacing w:line="280" w:lineRule="exact"/>
        <w:ind w:firstLineChars="3350" w:firstLine="31680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法治；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法治观念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13.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漫画《某村官的法治》：“谁不听，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俺有法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治他”，表明坚持依法治国必须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严格执法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</w:p>
    <w:p w:rsidR="00F962C5" w:rsidRPr="00541735" w:rsidRDefault="00F962C5" w:rsidP="00541735">
      <w:pPr>
        <w:widowControl/>
        <w:spacing w:line="280" w:lineRule="exact"/>
        <w:ind w:firstLineChars="3300" w:firstLine="31680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全民守法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/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树立法治观念</w:t>
      </w: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14.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强调长江经济带建设要“共抓大保护、不搞大开发”侧面说明发展经济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必然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会以损害生态环境为代价。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 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</w:p>
    <w:p w:rsidR="00F962C5" w:rsidRPr="00541735" w:rsidRDefault="00F962C5" w:rsidP="00541735">
      <w:pPr>
        <w:spacing w:line="280" w:lineRule="exact"/>
        <w:ind w:firstLineChars="3300" w:firstLine="31680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不能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  <w:kern w:val="0"/>
        </w:rPr>
        <w:t>以牺牲环境为代价</w:t>
      </w:r>
    </w:p>
    <w:p w:rsidR="00F962C5" w:rsidRPr="00541735" w:rsidRDefault="00F962C5" w:rsidP="00541735">
      <w:pPr>
        <w:spacing w:line="280" w:lineRule="exact"/>
        <w:ind w:firstLineChars="250" w:firstLine="31680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开发不能只顾局部利益，与自然和谐共处，才能保障永续发展。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15.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罚款、拘留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、有期徒刑、</w:t>
      </w:r>
      <w:r w:rsidRPr="00381A0B">
        <w:rPr>
          <w:rFonts w:ascii="微软雅黑" w:eastAsia="微软雅黑" w:hAnsi="微软雅黑" w:cs="微软雅黑" w:hint="eastAsia"/>
          <w:b/>
          <w:bCs/>
          <w:color w:val="00B050"/>
          <w:kern w:val="0"/>
          <w:u w:val="single"/>
        </w:rPr>
        <w:t>没收财产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属于主刑。</w:t>
      </w:r>
    </w:p>
    <w:p w:rsidR="00F962C5" w:rsidRPr="00541735" w:rsidRDefault="00F962C5" w:rsidP="00541735">
      <w:pPr>
        <w:spacing w:line="280" w:lineRule="exact"/>
        <w:ind w:firstLineChars="200" w:firstLine="31680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行政处罚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    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附加刑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16.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我们要继承和弘扬中华</w:t>
      </w:r>
      <w:r w:rsidRPr="00381A0B">
        <w:rPr>
          <w:rFonts w:ascii="微软雅黑" w:eastAsia="微软雅黑" w:hAnsi="微软雅黑" w:cs="微软雅黑"/>
          <w:b/>
          <w:bCs/>
          <w:kern w:val="0"/>
          <w:u w:val="single"/>
        </w:rPr>
        <w:t xml:space="preserve">    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传统文化，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  <w:kern w:val="0"/>
        </w:rPr>
        <w:t>抵制</w:t>
      </w:r>
      <w:r w:rsidRPr="00381A0B">
        <w:rPr>
          <w:rFonts w:ascii="微软雅黑" w:eastAsia="微软雅黑" w:hAnsi="微软雅黑" w:cs="微软雅黑"/>
          <w:b/>
          <w:bCs/>
          <w:color w:val="00B050"/>
          <w:kern w:val="0"/>
          <w:u w:val="single"/>
        </w:rPr>
        <w:t xml:space="preserve">     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外来文化。</w:t>
      </w:r>
    </w:p>
    <w:p w:rsidR="00F962C5" w:rsidRPr="00541735" w:rsidRDefault="00F962C5" w:rsidP="00541735">
      <w:pPr>
        <w:spacing w:line="280" w:lineRule="exact"/>
        <w:ind w:firstLineChars="1100" w:firstLine="31680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优秀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消极、落后的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17.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某局长因违法停放车俩被处罚，这体现了法律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是由国家制定和认可的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基本特征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Pr="00541735" w:rsidRDefault="00F962C5" w:rsidP="00541735">
      <w:pPr>
        <w:spacing w:line="280" w:lineRule="exact"/>
        <w:ind w:firstLineChars="1700" w:firstLine="31680"/>
        <w:rPr>
          <w:rFonts w:ascii="微软雅黑" w:eastAsia="微软雅黑" w:hAnsi="微软雅黑" w:cs="微软雅黑"/>
          <w:b/>
          <w:bCs/>
          <w:color w:val="FF000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具有普遍约束力；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国家强制力保证实施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                                                            </w:t>
      </w:r>
    </w:p>
    <w:p w:rsidR="00F962C5" w:rsidRPr="00541735" w:rsidRDefault="00F962C5" w:rsidP="00541735">
      <w:pPr>
        <w:spacing w:line="280" w:lineRule="exact"/>
        <w:ind w:firstLineChars="1700" w:firstLine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                                                     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18.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网络中各种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不良信息的存在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警示我们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要善于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利用媒介进行学习工作娱乐交往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Pr="00541735" w:rsidRDefault="00F962C5" w:rsidP="00541735">
      <w:pPr>
        <w:spacing w:line="280" w:lineRule="exact"/>
        <w:ind w:firstLineChars="2100" w:firstLine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培养媒介批评能力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kern w:val="0"/>
        </w:rPr>
      </w:pPr>
    </w:p>
    <w:p w:rsidR="00F962C5" w:rsidRPr="00541735" w:rsidRDefault="00F962C5" w:rsidP="00381A0B">
      <w:pPr>
        <w:pStyle w:val="BodyText"/>
        <w:spacing w:line="280" w:lineRule="exact"/>
        <w:ind w:left="31680" w:hangingChars="2700" w:firstLine="31680"/>
        <w:rPr>
          <w:rFonts w:ascii="微软雅黑" w:eastAsia="微软雅黑" w:hAnsi="微软雅黑"/>
          <w:b/>
          <w:bCs/>
          <w:color w:val="FF0000"/>
          <w:kern w:val="0"/>
        </w:rPr>
      </w:pPr>
      <w:r>
        <w:rPr>
          <w:rFonts w:ascii="宋体" w:hAnsi="宋体" w:cs="宋体" w:hint="eastAsia"/>
          <w:sz w:val="18"/>
          <w:szCs w:val="18"/>
        </w:rPr>
        <w:t>★</w:t>
      </w:r>
      <w:r w:rsidRPr="00541735">
        <w:rPr>
          <w:rFonts w:ascii="微软雅黑" w:eastAsia="微软雅黑" w:hAnsi="微软雅黑" w:cs="微软雅黑"/>
          <w:b/>
          <w:bCs/>
          <w:kern w:val="0"/>
        </w:rPr>
        <w:t>19.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个税起征点从</w:t>
      </w:r>
      <w:r w:rsidRPr="00541735">
        <w:rPr>
          <w:rFonts w:ascii="微软雅黑" w:eastAsia="微软雅黑" w:hAnsi="微软雅黑" w:cs="微软雅黑"/>
          <w:b/>
          <w:bCs/>
          <w:kern w:val="0"/>
        </w:rPr>
        <w:t>3500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元调整到</w:t>
      </w:r>
      <w:r w:rsidRPr="00541735">
        <w:rPr>
          <w:rFonts w:ascii="微软雅黑" w:eastAsia="微软雅黑" w:hAnsi="微软雅黑" w:cs="微软雅黑"/>
          <w:b/>
          <w:bCs/>
          <w:kern w:val="0"/>
        </w:rPr>
        <w:t>5000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元体现了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社会保障制度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确保人民共享经济繁荣成果。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                        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收入分配结构调整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 w:cs="微软雅黑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20.</w:t>
      </w:r>
      <w:r w:rsidRPr="00381A0B">
        <w:rPr>
          <w:rFonts w:ascii="微软雅黑" w:eastAsia="微软雅黑" w:hAnsi="微软雅黑" w:cs="微软雅黑"/>
          <w:b/>
          <w:bCs/>
          <w:kern w:val="0"/>
          <w:u w:val="single"/>
        </w:rPr>
        <w:t xml:space="preserve"> 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同步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富裕是我国改革开放的重要目标。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共同；</w:t>
      </w:r>
      <w:r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共同富裕是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中国特色社会主义的根本原则</w:t>
      </w:r>
      <w:r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 w:cs="微软雅黑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 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 w:cs="微软雅黑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21. 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共享是中国特色社会主义的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根本原则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本质要求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 w:cs="微软雅黑"/>
          <w:b/>
          <w:bCs/>
          <w:color w:val="FF0000"/>
          <w:kern w:val="0"/>
        </w:rPr>
      </w:pP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22. 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教育水平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是促进国家发展的核心力量。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科技创新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kern w:val="0"/>
        </w:rPr>
      </w:pP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23. 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kern w:val="0"/>
          <w:u w:val="single"/>
        </w:rPr>
        <w:t>教育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是促进经济社会发展的第一动力。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创新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24.</w:t>
      </w:r>
      <w:r w:rsidRPr="00541735">
        <w:rPr>
          <w:rFonts w:ascii="微软雅黑" w:eastAsia="微软雅黑" w:hAnsi="微软雅黑" w:cs="微软雅黑"/>
          <w:b/>
          <w:bCs/>
        </w:rPr>
        <w:t xml:space="preserve"> </w:t>
      </w:r>
      <w:r w:rsidRPr="00381A0B">
        <w:rPr>
          <w:rFonts w:ascii="微软雅黑" w:eastAsia="微软雅黑" w:hAnsi="微软雅黑" w:cs="微软雅黑" w:hint="eastAsia"/>
          <w:b/>
          <w:bCs/>
          <w:color w:val="FF0000"/>
          <w:u w:val="single"/>
        </w:rPr>
        <w:t>全国</w:t>
      </w:r>
      <w:r w:rsidRPr="00541735">
        <w:rPr>
          <w:rFonts w:ascii="微软雅黑" w:eastAsia="微软雅黑" w:hAnsi="微软雅黑" w:cs="微软雅黑" w:hint="eastAsia"/>
          <w:b/>
          <w:bCs/>
        </w:rPr>
        <w:t>“两会”是指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全国</w:t>
      </w:r>
      <w:r w:rsidRPr="00541735">
        <w:rPr>
          <w:rFonts w:ascii="微软雅黑" w:eastAsia="微软雅黑" w:hAnsi="微软雅黑" w:cs="微软雅黑" w:hint="eastAsia"/>
          <w:b/>
          <w:bCs/>
        </w:rPr>
        <w:t>人民代表大会和中国人民政治协商会议。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25. </w:t>
      </w:r>
      <w:r w:rsidRPr="00541735">
        <w:rPr>
          <w:rFonts w:ascii="微软雅黑" w:eastAsia="微软雅黑" w:hAnsi="微软雅黑" w:cs="微软雅黑" w:hint="eastAsia"/>
          <w:b/>
          <w:bCs/>
        </w:rPr>
        <w:t>十三届全国人大二次会议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表决通过</w:t>
      </w:r>
      <w:r w:rsidRPr="00541735">
        <w:rPr>
          <w:rFonts w:ascii="微软雅黑" w:eastAsia="微软雅黑" w:hAnsi="微软雅黑" w:cs="微软雅黑" w:hint="eastAsia"/>
          <w:b/>
          <w:bCs/>
        </w:rPr>
        <w:t>《中华人民共和国外商投资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法</w:t>
      </w:r>
      <w:r w:rsidRPr="00541735">
        <w:rPr>
          <w:rFonts w:ascii="微软雅黑" w:eastAsia="微软雅黑" w:hAnsi="微软雅黑" w:cs="微软雅黑" w:hint="eastAsia"/>
          <w:b/>
          <w:bCs/>
        </w:rPr>
        <w:t>》体现全国人大行使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决定权</w:t>
      </w:r>
      <w:r w:rsidRPr="00541735">
        <w:rPr>
          <w:rFonts w:ascii="微软雅黑" w:eastAsia="微软雅黑" w:hAnsi="微软雅黑" w:cs="微软雅黑" w:hint="eastAsia"/>
          <w:b/>
          <w:bCs/>
        </w:rPr>
        <w:t>和</w:t>
      </w:r>
      <w:r w:rsidRPr="00381A0B">
        <w:rPr>
          <w:rFonts w:ascii="微软雅黑" w:eastAsia="微软雅黑" w:hAnsi="微软雅黑" w:cs="微软雅黑" w:hint="eastAsia"/>
          <w:b/>
          <w:bCs/>
          <w:color w:val="00B050"/>
          <w:u w:val="single"/>
        </w:rPr>
        <w:t>表决权</w:t>
      </w:r>
      <w:r w:rsidRPr="00541735">
        <w:rPr>
          <w:rFonts w:ascii="微软雅黑" w:eastAsia="微软雅黑" w:hAnsi="微软雅黑" w:cs="微软雅黑" w:hint="eastAsia"/>
          <w:b/>
          <w:bCs/>
        </w:rPr>
        <w:t>。</w:t>
      </w:r>
      <w:r w:rsidRPr="00541735">
        <w:rPr>
          <w:rFonts w:ascii="微软雅黑" w:eastAsia="微软雅黑" w:hAnsi="微软雅黑" w:cs="微软雅黑"/>
          <w:b/>
          <w:bCs/>
        </w:rPr>
        <w:t xml:space="preserve">   </w:t>
      </w:r>
    </w:p>
    <w:p w:rsidR="00F962C5" w:rsidRPr="00541735" w:rsidRDefault="00F962C5" w:rsidP="00541735">
      <w:pPr>
        <w:spacing w:line="280" w:lineRule="exact"/>
        <w:ind w:firstLineChars="3600" w:firstLine="31680"/>
        <w:rPr>
          <w:rFonts w:ascii="微软雅黑" w:eastAsia="微软雅黑" w:hAnsi="微软雅黑" w:cs="Times New Roman"/>
          <w:b/>
          <w:bCs/>
          <w:color w:val="00B05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立法权；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人大代表的职权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</w:rPr>
        <w:t>26.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脱贫</w:t>
      </w:r>
      <w:r w:rsidRPr="00541735">
        <w:rPr>
          <w:rFonts w:ascii="微软雅黑" w:eastAsia="微软雅黑" w:hAnsi="微软雅黑" w:cs="微软雅黑" w:hint="eastAsia"/>
          <w:b/>
          <w:bCs/>
        </w:rPr>
        <w:t>是我们现今的中心工作。</w:t>
      </w:r>
      <w:r w:rsidRPr="00541735">
        <w:rPr>
          <w:rFonts w:ascii="微软雅黑" w:eastAsia="微软雅黑" w:hAnsi="微软雅黑" w:cs="微软雅黑"/>
          <w:b/>
          <w:bCs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经济建设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bookmarkStart w:id="0" w:name="_GoBack"/>
      <w:bookmarkEnd w:id="0"/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27.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科技创新</w:t>
      </w:r>
      <w:r w:rsidRPr="00541735">
        <w:rPr>
          <w:rFonts w:ascii="微软雅黑" w:eastAsia="微软雅黑" w:hAnsi="微软雅黑" w:cs="微软雅黑" w:hint="eastAsia"/>
          <w:b/>
          <w:bCs/>
        </w:rPr>
        <w:t>促进人的全面发展。</w:t>
      </w:r>
      <w:r w:rsidRPr="00541735">
        <w:rPr>
          <w:rFonts w:ascii="微软雅黑" w:eastAsia="微软雅黑" w:hAnsi="微软雅黑" w:cs="微软雅黑"/>
          <w:b/>
          <w:bCs/>
        </w:rPr>
        <w:t xml:space="preserve">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教育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28.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中华文化</w:t>
      </w:r>
      <w:r w:rsidRPr="00541735">
        <w:rPr>
          <w:rFonts w:ascii="微软雅黑" w:eastAsia="微软雅黑" w:hAnsi="微软雅黑" w:cs="微软雅黑" w:hint="eastAsia"/>
          <w:b/>
          <w:bCs/>
        </w:rPr>
        <w:t>是中华民族发展最深层的力量。</w:t>
      </w:r>
      <w:r w:rsidRPr="00541735">
        <w:rPr>
          <w:rFonts w:ascii="微软雅黑" w:eastAsia="微软雅黑" w:hAnsi="微软雅黑" w:cs="微软雅黑"/>
          <w:b/>
          <w:bCs/>
        </w:rPr>
        <w:t xml:space="preserve">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社会主义核心价值观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</w:rPr>
        <w:t>29.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粮食安全</w:t>
      </w:r>
      <w:r w:rsidRPr="00541735">
        <w:rPr>
          <w:rFonts w:ascii="微软雅黑" w:eastAsia="微软雅黑" w:hAnsi="微软雅黑" w:cs="微软雅黑" w:hint="eastAsia"/>
          <w:b/>
          <w:bCs/>
        </w:rPr>
        <w:t>是国家安全的根本。</w:t>
      </w:r>
      <w:r w:rsidRPr="00541735">
        <w:rPr>
          <w:rFonts w:ascii="微软雅黑" w:eastAsia="微软雅黑" w:hAnsi="微软雅黑" w:cs="微软雅黑"/>
          <w:b/>
          <w:bCs/>
        </w:rPr>
        <w:t xml:space="preserve">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政治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</w:rPr>
        <w:t>30.</w:t>
      </w:r>
      <w:r w:rsidRPr="00541735">
        <w:rPr>
          <w:rFonts w:ascii="微软雅黑" w:eastAsia="微软雅黑" w:hAnsi="微软雅黑" w:cs="微软雅黑" w:hint="eastAsia"/>
          <w:b/>
          <w:bCs/>
        </w:rPr>
        <w:t>法院以涉嫌</w:t>
      </w:r>
      <w:r w:rsidRPr="00381A0B">
        <w:rPr>
          <w:rFonts w:ascii="微软雅黑" w:eastAsia="微软雅黑" w:hAnsi="微软雅黑" w:cs="微软雅黑" w:hint="eastAsia"/>
          <w:b/>
          <w:bCs/>
          <w:color w:val="00B050"/>
          <w:u w:val="single"/>
        </w:rPr>
        <w:t>诈骗罪</w:t>
      </w:r>
      <w:r w:rsidRPr="00541735">
        <w:rPr>
          <w:rFonts w:ascii="微软雅黑" w:eastAsia="微软雅黑" w:hAnsi="微软雅黑" w:cs="微软雅黑" w:hint="eastAsia"/>
          <w:b/>
          <w:bCs/>
        </w:rPr>
        <w:t>对李某进行公开审理，警方对在微信群辱骂交警的王某依法拘留。李某、王某的行为均属于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行政</w:t>
      </w:r>
      <w:r w:rsidRPr="00541735">
        <w:rPr>
          <w:rFonts w:ascii="微软雅黑" w:eastAsia="微软雅黑" w:hAnsi="微软雅黑" w:cs="微软雅黑" w:hint="eastAsia"/>
          <w:b/>
          <w:bCs/>
        </w:rPr>
        <w:t>违法。</w:t>
      </w:r>
      <w:r w:rsidRPr="00541735">
        <w:rPr>
          <w:rFonts w:ascii="微软雅黑" w:eastAsia="微软雅黑" w:hAnsi="微软雅黑" w:cs="微软雅黑"/>
          <w:b/>
          <w:bCs/>
        </w:rPr>
        <w:t xml:space="preserve">   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刑事、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行政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</w:rPr>
        <w:t>31.</w:t>
      </w:r>
      <w:r w:rsidRPr="00541735">
        <w:rPr>
          <w:rFonts w:ascii="微软雅黑" w:eastAsia="微软雅黑" w:hAnsi="微软雅黑" w:cs="微软雅黑" w:hint="eastAsia"/>
          <w:b/>
          <w:bCs/>
        </w:rPr>
        <w:t>侵犯了公民个人的隐私权要承担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刑事</w:t>
      </w:r>
      <w:r w:rsidRPr="00541735">
        <w:rPr>
          <w:rFonts w:ascii="微软雅黑" w:eastAsia="微软雅黑" w:hAnsi="微软雅黑" w:cs="微软雅黑" w:hint="eastAsia"/>
          <w:b/>
          <w:bCs/>
        </w:rPr>
        <w:t>责任。</w:t>
      </w:r>
      <w:r w:rsidRPr="00541735">
        <w:rPr>
          <w:rFonts w:ascii="微软雅黑" w:eastAsia="微软雅黑" w:hAnsi="微软雅黑" w:cs="微软雅黑"/>
          <w:b/>
          <w:bCs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民事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32.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征兵宣传语表明了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维护民族团结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是公民的政治义务。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依法服兵役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33.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人民代表大会是我国的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最高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国家权力机关。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全国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34.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超市保安对顾客进行搜身是侵犯了顾客的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隐私权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人身自由权利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35.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民营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经济是我国经济制度的基础，是</w:t>
      </w:r>
      <w:r w:rsidRPr="00541735">
        <w:rPr>
          <w:rFonts w:ascii="微软雅黑" w:eastAsia="微软雅黑" w:hAnsi="微软雅黑" w:cs="微软雅黑" w:hint="eastAsia"/>
          <w:b/>
          <w:bCs/>
          <w:color w:val="00B0F0"/>
        </w:rPr>
        <w:t>社会主义</w:t>
      </w:r>
      <w:r w:rsidRPr="00381A0B">
        <w:rPr>
          <w:rFonts w:ascii="微软雅黑" w:eastAsia="微软雅黑" w:hAnsi="微软雅黑" w:cs="微软雅黑"/>
          <w:b/>
          <w:bCs/>
          <w:color w:val="00B0F0"/>
          <w:u w:val="single"/>
        </w:rPr>
        <w:t xml:space="preserve">    </w:t>
      </w:r>
      <w:r w:rsidRPr="00541735">
        <w:rPr>
          <w:rFonts w:ascii="微软雅黑" w:eastAsia="微软雅黑" w:hAnsi="微软雅黑" w:cs="微软雅黑" w:hint="eastAsia"/>
          <w:b/>
          <w:bCs/>
          <w:color w:val="00B0F0"/>
        </w:rPr>
        <w:t>经济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的重要组成部分，是国民经济的</w:t>
      </w:r>
      <w:r w:rsidRPr="00381A0B">
        <w:rPr>
          <w:rFonts w:ascii="微软雅黑" w:eastAsia="微软雅黑" w:hAnsi="微软雅黑" w:cs="微软雅黑" w:hint="eastAsia"/>
          <w:b/>
          <w:bCs/>
          <w:color w:val="00B050"/>
          <w:u w:val="single"/>
        </w:rPr>
        <w:t>主导力量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 </w:t>
      </w:r>
    </w:p>
    <w:p w:rsidR="00F962C5" w:rsidRPr="00541735" w:rsidRDefault="00F962C5" w:rsidP="00541735">
      <w:pPr>
        <w:spacing w:line="280" w:lineRule="exact"/>
        <w:ind w:firstLineChars="150" w:firstLine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公有制；</w:t>
      </w:r>
      <w:r>
        <w:rPr>
          <w:rFonts w:ascii="微软雅黑" w:eastAsia="微软雅黑" w:hAnsi="微软雅黑" w:cs="微软雅黑"/>
          <w:b/>
          <w:bCs/>
          <w:color w:val="FF0000"/>
        </w:rPr>
        <w:t xml:space="preserve">                       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市场；</w:t>
      </w:r>
      <w:r>
        <w:rPr>
          <w:rFonts w:ascii="微软雅黑" w:eastAsia="微软雅黑" w:hAnsi="微软雅黑" w:cs="微软雅黑"/>
          <w:b/>
          <w:bCs/>
          <w:color w:val="FF0000"/>
        </w:rPr>
        <w:t xml:space="preserve">          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国有经济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</w:rPr>
        <w:t>36.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民族区域自治区取得了辉煌成就表明了民族区域自治制度的优越性。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37.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选举村委会当家人是村民在行使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基本</w:t>
      </w:r>
      <w:r w:rsidRPr="00381A0B">
        <w:rPr>
          <w:rFonts w:ascii="微软雅黑" w:eastAsia="微软雅黑" w:hAnsi="微软雅黑" w:cs="微软雅黑" w:hint="eastAsia"/>
          <w:b/>
          <w:bCs/>
          <w:color w:val="FF0000"/>
          <w:u w:val="single"/>
        </w:rPr>
        <w:t>政治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权利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基本权利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38.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法院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给罪犯判刑表明</w:t>
      </w:r>
      <w:r w:rsidRPr="00381A0B">
        <w:rPr>
          <w:rFonts w:ascii="微软雅黑" w:eastAsia="微软雅黑" w:hAnsi="微软雅黑" w:cs="微软雅黑" w:hint="eastAsia"/>
          <w:b/>
          <w:bCs/>
          <w:color w:val="00B050"/>
          <w:u w:val="single"/>
        </w:rPr>
        <w:t>法律监督机关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履行公正司法的职责。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审判机关；</w:t>
      </w:r>
      <w:r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人民检察院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39.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创新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是中华民族伟大复兴的</w:t>
      </w:r>
      <w:r w:rsidRPr="00381A0B">
        <w:rPr>
          <w:rFonts w:ascii="微软雅黑" w:eastAsia="微软雅黑" w:hAnsi="微软雅黑" w:cs="微软雅黑" w:hint="eastAsia"/>
          <w:b/>
          <w:bCs/>
          <w:color w:val="000000"/>
          <w:u w:val="single"/>
        </w:rPr>
        <w:t>基础性工程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建设教育强国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40.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当前国际竞争的实质以科技和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文化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为基础的综合国力的较量。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经济实力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41.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人民政协是我国的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政党制度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。有少数民族的地方要实行自治。</w:t>
      </w:r>
    </w:p>
    <w:p w:rsidR="00F962C5" w:rsidRPr="00541735" w:rsidRDefault="00F962C5" w:rsidP="00541735">
      <w:pPr>
        <w:spacing w:line="280" w:lineRule="exact"/>
        <w:ind w:firstLineChars="500" w:firstLine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重要机构；爱国统一战线组织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   </w:t>
      </w:r>
      <w:r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聚居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42.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国家权力机关是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国家行政机关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</w:t>
      </w:r>
      <w:r w:rsidRPr="00381A0B">
        <w:rPr>
          <w:rFonts w:ascii="微软雅黑" w:eastAsia="微软雅黑" w:hAnsi="微软雅黑" w:cs="微软雅黑" w:hint="eastAsia"/>
          <w:b/>
          <w:bCs/>
        </w:rPr>
        <w:t>执行机关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国家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行政机关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国家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权力机关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执行机关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43.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“共建共享”从法律上讲体现了公民权利和义务是</w:t>
      </w:r>
      <w:r w:rsidRPr="00381A0B">
        <w:rPr>
          <w:rFonts w:ascii="微软雅黑" w:eastAsia="微软雅黑" w:hAnsi="微软雅黑" w:cs="微软雅黑" w:hint="eastAsia"/>
          <w:b/>
          <w:bCs/>
          <w:color w:val="008000"/>
          <w:u w:val="single"/>
        </w:rPr>
        <w:t>对等的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Pr="00541735" w:rsidRDefault="00F962C5" w:rsidP="00541735">
      <w:pPr>
        <w:spacing w:line="280" w:lineRule="exact"/>
        <w:ind w:firstLineChars="200" w:firstLine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权利和义务是统一的；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不完全对等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44.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生命健康权是公民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最基本、最重要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的权利。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人身自由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45.</w:t>
      </w:r>
      <w:r w:rsidRPr="00541735">
        <w:rPr>
          <w:rFonts w:ascii="微软雅黑" w:eastAsia="微软雅黑" w:hAnsi="微软雅黑" w:cs="微软雅黑"/>
          <w:b/>
          <w:bCs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国务院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是我国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最高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国家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权力机关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，在我国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国家机构中居于</w:t>
      </w:r>
      <w:r w:rsidRPr="00381A0B">
        <w:rPr>
          <w:rFonts w:ascii="微软雅黑" w:eastAsia="微软雅黑" w:hAnsi="微软雅黑" w:cs="微软雅黑" w:hint="eastAsia"/>
          <w:b/>
          <w:bCs/>
          <w:color w:val="FF0000"/>
          <w:u w:val="single"/>
        </w:rPr>
        <w:t>主导</w:t>
      </w:r>
      <w:r w:rsidRPr="00381A0B">
        <w:rPr>
          <w:rFonts w:ascii="微软雅黑" w:eastAsia="微软雅黑" w:hAnsi="微软雅黑" w:cs="微软雅黑" w:hint="eastAsia"/>
          <w:b/>
          <w:bCs/>
          <w:color w:val="00B050"/>
          <w:u w:val="single"/>
        </w:rPr>
        <w:t>地位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Pr="00541735" w:rsidRDefault="00F962C5" w:rsidP="00541735">
      <w:pPr>
        <w:spacing w:line="280" w:lineRule="exact"/>
        <w:ind w:firstLineChars="1200" w:firstLine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行政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          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国家权力机关</w:t>
      </w:r>
    </w:p>
    <w:p w:rsidR="00F962C5" w:rsidRPr="00541735" w:rsidRDefault="00F962C5" w:rsidP="00541735">
      <w:pPr>
        <w:spacing w:line="280" w:lineRule="exact"/>
        <w:ind w:firstLineChars="1200" w:firstLine="31680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46.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地方国家机关都由中央国家机关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产生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领导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</w:rPr>
        <w:t>47.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宪法监督制度在监督公权力行使的制度体系具有基础性意义。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48.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教育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是引领发展的第一动力。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创新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49.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我们要学会拒绝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各种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诱惑。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不良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50.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村里的</w:t>
      </w:r>
      <w:r w:rsidRPr="00381A0B">
        <w:rPr>
          <w:rFonts w:ascii="微软雅黑" w:eastAsia="微软雅黑" w:hAnsi="微软雅黑" w:cs="微软雅黑" w:hint="eastAsia"/>
          <w:b/>
          <w:bCs/>
          <w:color w:val="00B050"/>
          <w:u w:val="single"/>
        </w:rPr>
        <w:t>一切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事务均由</w:t>
      </w:r>
      <w:r w:rsidRPr="00381A0B">
        <w:rPr>
          <w:rFonts w:ascii="微软雅黑" w:eastAsia="微软雅黑" w:hAnsi="微软雅黑" w:cs="微软雅黑" w:hint="eastAsia"/>
          <w:b/>
          <w:bCs/>
          <w:color w:val="0070C0"/>
          <w:u w:val="single"/>
        </w:rPr>
        <w:t>村民委员会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决定。</w:t>
      </w:r>
      <w:r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  <w:r w:rsidRPr="00381A0B">
        <w:rPr>
          <w:rFonts w:ascii="微软雅黑" w:eastAsia="微软雅黑" w:hAnsi="微软雅黑" w:cs="微软雅黑" w:hint="eastAsia"/>
          <w:b/>
          <w:bCs/>
          <w:color w:val="FF0000"/>
        </w:rPr>
        <w:t>重大；</w:t>
      </w:r>
      <w:r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村民会议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Pr="00541735" w:rsidRDefault="00F962C5" w:rsidP="00541735">
      <w:pPr>
        <w:spacing w:line="280" w:lineRule="exact"/>
        <w:rPr>
          <w:rFonts w:ascii="黑体" w:eastAsia="黑体" w:hAnsi="黑体" w:cs="Times New Roman"/>
          <w:b/>
          <w:bCs/>
          <w:color w:val="FF0000"/>
          <w:kern w:val="0"/>
        </w:rPr>
      </w:pPr>
      <w:r w:rsidRPr="00541735">
        <w:rPr>
          <w:rFonts w:ascii="宋体" w:hAnsi="宋体" w:cs="宋体"/>
          <w:b/>
          <w:bCs/>
          <w:color w:val="FF0000"/>
          <w:kern w:val="0"/>
        </w:rPr>
        <w:t xml:space="preserve">           </w:t>
      </w:r>
      <w:r w:rsidRPr="00541735">
        <w:rPr>
          <w:rFonts w:ascii="黑体" w:eastAsia="黑体" w:hAnsi="黑体" w:cs="黑体" w:hint="eastAsia"/>
          <w:b/>
          <w:bCs/>
          <w:color w:val="FF0000"/>
          <w:kern w:val="0"/>
        </w:rPr>
        <w:t>易错易混专题训练（</w:t>
      </w:r>
      <w:r w:rsidRPr="00541735">
        <w:rPr>
          <w:rFonts w:ascii="黑体" w:eastAsia="黑体" w:hAnsi="黑体" w:cs="黑体"/>
          <w:b/>
          <w:bCs/>
          <w:color w:val="FF0000"/>
          <w:kern w:val="0"/>
        </w:rPr>
        <w:t>2019</w:t>
      </w:r>
      <w:r w:rsidRPr="00541735">
        <w:rPr>
          <w:rFonts w:ascii="黑体" w:eastAsia="黑体" w:hAnsi="黑体" w:cs="黑体" w:hint="eastAsia"/>
          <w:b/>
          <w:bCs/>
          <w:color w:val="FF0000"/>
          <w:kern w:val="0"/>
        </w:rPr>
        <w:t>海门一模考前错题消化）</w:t>
      </w:r>
    </w:p>
    <w:p w:rsidR="00F962C5" w:rsidRPr="00541735" w:rsidRDefault="00F962C5" w:rsidP="00541735">
      <w:pPr>
        <w:spacing w:line="280" w:lineRule="exact"/>
        <w:rPr>
          <w:rFonts w:ascii="宋体" w:cs="Times New Roman"/>
          <w:b/>
          <w:bCs/>
          <w:kern w:val="0"/>
        </w:rPr>
      </w:pPr>
    </w:p>
    <w:p w:rsidR="00F962C5" w:rsidRPr="00541735" w:rsidRDefault="00F962C5" w:rsidP="008D5987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坚持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公有制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经济主体地位不动摇。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  <w:r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</w:t>
      </w:r>
      <w:r w:rsidRPr="00541735">
        <w:rPr>
          <w:rFonts w:ascii="微软雅黑" w:eastAsia="微软雅黑" w:hAnsi="微软雅黑" w:cs="微软雅黑"/>
          <w:b/>
          <w:bCs/>
          <w:kern w:val="0"/>
        </w:rPr>
        <w:t>2.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发展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是解决中国所有问题的关键。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3.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各种经济成分在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市场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经济中地位平等。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tabs>
          <w:tab w:val="left" w:pos="312"/>
        </w:tabs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4.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“不怕神一样的对手，就怕猪一样的队友。”主要告诉我们要知道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  <w:kern w:val="0"/>
        </w:rPr>
        <w:t>合作的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  <w:u w:val="single"/>
        </w:rPr>
        <w:t>方法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</w:p>
    <w:p w:rsidR="00F962C5" w:rsidRPr="00541735" w:rsidRDefault="00F962C5" w:rsidP="00541735">
      <w:pPr>
        <w:widowControl/>
        <w:spacing w:line="280" w:lineRule="exact"/>
        <w:ind w:firstLineChars="3000" w:firstLine="31680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5.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“感谢对手，从某种意义上讲，因为他们，我才更深刻地看到自身的不足。”这一反思显示出对竞争作用的理解是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竞争促进个人的成长、进步和全面发展。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</w:p>
    <w:p w:rsidR="00F962C5" w:rsidRPr="00541735" w:rsidRDefault="00F962C5" w:rsidP="00541735">
      <w:pPr>
        <w:widowControl/>
        <w:spacing w:line="280" w:lineRule="exact"/>
        <w:ind w:left="31680" w:hangingChars="150" w:firstLine="31680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6.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“考试成绩不进公开排名作为评价学生的唯一标准。”这一规定有助于保护学生的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隐私权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/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人格尊严权。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7. 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中国未来的发展，中华民族的伟大复兴，关键靠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人才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，基础在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教育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</w:p>
    <w:p w:rsidR="00F962C5" w:rsidRPr="00541735" w:rsidRDefault="00F962C5" w:rsidP="00541735">
      <w:pPr>
        <w:widowControl/>
        <w:spacing w:line="280" w:lineRule="exact"/>
        <w:ind w:firstLineChars="2200" w:firstLine="31680"/>
        <w:jc w:val="left"/>
        <w:rPr>
          <w:rFonts w:ascii="微软雅黑" w:eastAsia="微软雅黑" w:hAnsi="微软雅黑" w:cs="微软雅黑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     </w:t>
      </w:r>
    </w:p>
    <w:p w:rsidR="00F962C5" w:rsidRPr="00541735" w:rsidRDefault="00F962C5" w:rsidP="00541735">
      <w:pPr>
        <w:widowControl/>
        <w:numPr>
          <w:ilvl w:val="0"/>
          <w:numId w:val="2"/>
        </w:numPr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中国劳动年龄人口呈逐年下降趋势会导致我国人口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结构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失衡。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微软雅黑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9.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工程建设项目要实现先参保再开工，没有工伤保险一律不准开工。这是对工程建设人员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生命健康权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的保护。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微软雅黑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10.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坚持以政治安全为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根本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的安全观。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11.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张某因在高速公路超速行驶被吊销机动车驾驶证，张某行为是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行政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违法行为。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12.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法律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角度看，避免阴阳合同给国家税收带来损失应有的做法是加强公民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法治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建设，提高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法治观念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widowControl/>
        <w:spacing w:line="280" w:lineRule="exact"/>
        <w:jc w:val="left"/>
        <w:rPr>
          <w:rFonts w:ascii="微软雅黑" w:eastAsia="微软雅黑" w:hAnsi="微软雅黑" w:cs="微软雅黑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13.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漫画《某村官的法治》：“谁不听，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俺有法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治他”，表明坚持依法治国必须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全民守法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/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树立法治观念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微软雅黑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14.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强调长江经济带建设要“共抓大保护、不搞大开发”侧面说明发展经济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不能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以损害生态环境为代价。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 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开发不能只顾局部利益，与自然和谐共处，才能保障永续发展。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15.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  <w:kern w:val="0"/>
        </w:rPr>
        <w:t>罚款、拘留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行政处罚；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有期徒刑属于主刑；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  <w:kern w:val="0"/>
        </w:rPr>
        <w:t>没收财产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附加刑。</w:t>
      </w:r>
    </w:p>
    <w:p w:rsidR="00F962C5" w:rsidRPr="00541735" w:rsidRDefault="00F962C5" w:rsidP="00541735">
      <w:pPr>
        <w:spacing w:line="280" w:lineRule="exact"/>
        <w:ind w:leftChars="69" w:left="31680" w:hangingChars="500" w:firstLine="31680"/>
        <w:jc w:val="lef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16.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我们要继承和弘扬中华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优秀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传统文化，抵制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消极、落后的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外来文化。</w:t>
      </w:r>
    </w:p>
    <w:p w:rsidR="00F962C5" w:rsidRPr="00541735" w:rsidRDefault="00F962C5" w:rsidP="00541735">
      <w:pPr>
        <w:spacing w:line="280" w:lineRule="exact"/>
        <w:ind w:firstLineChars="1100" w:firstLine="31680"/>
        <w:rPr>
          <w:rFonts w:ascii="微软雅黑" w:eastAsia="微软雅黑" w:hAnsi="微软雅黑" w:cs="Times New Roman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      </w:t>
      </w:r>
    </w:p>
    <w:p w:rsidR="00F962C5" w:rsidRPr="00541735" w:rsidRDefault="00F962C5" w:rsidP="00541735">
      <w:pPr>
        <w:spacing w:line="280" w:lineRule="exact"/>
        <w:ind w:left="31680" w:hangingChars="50" w:firstLine="31680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7.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某局长因违法停放车俩被处罚，这体现了法律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对全体社会成员具有普遍约束力</w:t>
      </w:r>
      <w:r w:rsidRPr="00541735">
        <w:rPr>
          <w:rFonts w:ascii="微软雅黑" w:eastAsia="微软雅黑" w:hAnsi="微软雅黑" w:cs="微软雅黑"/>
          <w:b/>
          <w:bCs/>
          <w:color w:val="0070C0"/>
        </w:rPr>
        <w:t xml:space="preserve"> 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>/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法律是由国家强制力保证实施</w:t>
      </w:r>
      <w:r w:rsidRPr="00541735">
        <w:rPr>
          <w:rFonts w:ascii="微软雅黑" w:eastAsia="微软雅黑" w:hAnsi="微软雅黑" w:cs="微软雅黑" w:hint="eastAsia"/>
          <w:b/>
          <w:bCs/>
        </w:rPr>
        <w:t>的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基本特征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18.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网络中各种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不良信息的存在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警示我们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要善于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培养媒介批评能力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kern w:val="0"/>
        </w:rPr>
      </w:pP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color w:val="FF0000"/>
          <w:kern w:val="0"/>
        </w:rPr>
      </w:pPr>
      <w:r>
        <w:rPr>
          <w:rFonts w:ascii="宋体" w:hAnsi="宋体" w:cs="宋体" w:hint="eastAsia"/>
          <w:sz w:val="18"/>
          <w:szCs w:val="18"/>
        </w:rPr>
        <w:t>★</w:t>
      </w:r>
      <w:r w:rsidRPr="00541735">
        <w:rPr>
          <w:rFonts w:ascii="微软雅黑" w:eastAsia="微软雅黑" w:hAnsi="微软雅黑" w:cs="微软雅黑"/>
          <w:b/>
          <w:bCs/>
          <w:kern w:val="0"/>
        </w:rPr>
        <w:t>19.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个税起征点从</w:t>
      </w:r>
      <w:r w:rsidRPr="00541735">
        <w:rPr>
          <w:rFonts w:ascii="微软雅黑" w:eastAsia="微软雅黑" w:hAnsi="微软雅黑" w:cs="微软雅黑"/>
          <w:b/>
          <w:bCs/>
          <w:kern w:val="0"/>
        </w:rPr>
        <w:t>3500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元调整到</w:t>
      </w:r>
      <w:r w:rsidRPr="00541735">
        <w:rPr>
          <w:rFonts w:ascii="微软雅黑" w:eastAsia="微软雅黑" w:hAnsi="微软雅黑" w:cs="微软雅黑"/>
          <w:b/>
          <w:bCs/>
          <w:kern w:val="0"/>
        </w:rPr>
        <w:t>5000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元体现了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收入分配结构调整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                               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kern w:val="0"/>
        </w:rPr>
      </w:pP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 w:cs="微软雅黑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20.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  <w:u w:val="single"/>
        </w:rPr>
        <w:t>共同</w:t>
      </w:r>
      <w:r w:rsidRPr="00541735">
        <w:rPr>
          <w:rFonts w:ascii="微软雅黑" w:eastAsia="微软雅黑" w:hAnsi="微软雅黑" w:cs="微软雅黑" w:hint="eastAsia"/>
          <w:b/>
          <w:bCs/>
          <w:kern w:val="0"/>
          <w:u w:val="single"/>
        </w:rPr>
        <w:t>富裕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是我国改革开放的重要目标。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  <w:r w:rsidRPr="00381A0B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共享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  <w:u w:val="single"/>
        </w:rPr>
        <w:t>是中国特色社会主义的根本原则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 w:cs="微软雅黑"/>
          <w:b/>
          <w:bCs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  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21. </w:t>
      </w:r>
      <w:r w:rsidRPr="00541735">
        <w:rPr>
          <w:rFonts w:ascii="微软雅黑" w:eastAsia="微软雅黑" w:hAnsi="微软雅黑" w:cs="微软雅黑" w:hint="eastAsia"/>
          <w:b/>
          <w:bCs/>
          <w:color w:val="008080"/>
          <w:kern w:val="0"/>
        </w:rPr>
        <w:t>共享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是中国特色社会主义的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本质要求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FF0000"/>
          <w:kern w:val="0"/>
        </w:rPr>
        <w:t xml:space="preserve">   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22.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科技创新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是促进国家发展的核心力量。</w:t>
      </w: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 </w:t>
      </w: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kern w:val="0"/>
        </w:rPr>
      </w:pPr>
    </w:p>
    <w:p w:rsidR="00F962C5" w:rsidRPr="00541735" w:rsidRDefault="00F962C5" w:rsidP="00541735">
      <w:pPr>
        <w:pStyle w:val="BodyText"/>
        <w:spacing w:line="280" w:lineRule="exact"/>
        <w:rPr>
          <w:rFonts w:ascii="微软雅黑" w:eastAsia="微软雅黑" w:hAnsi="微软雅黑"/>
          <w:b/>
          <w:bCs/>
          <w:color w:val="FF0000"/>
          <w:kern w:val="0"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23.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kern w:val="0"/>
        </w:rPr>
        <w:t>创新</w:t>
      </w:r>
      <w:r w:rsidRPr="00541735">
        <w:rPr>
          <w:rFonts w:ascii="微软雅黑" w:eastAsia="微软雅黑" w:hAnsi="微软雅黑" w:cs="微软雅黑" w:hint="eastAsia"/>
          <w:b/>
          <w:bCs/>
          <w:kern w:val="0"/>
        </w:rPr>
        <w:t>是促进经济社会发展的第一动力。</w:t>
      </w: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kern w:val="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>24.</w:t>
      </w:r>
      <w:r w:rsidRPr="00541735">
        <w:rPr>
          <w:rFonts w:ascii="微软雅黑" w:eastAsia="微软雅黑" w:hAnsi="微软雅黑" w:cs="微软雅黑"/>
          <w:b/>
          <w:bCs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全国</w:t>
      </w:r>
      <w:r w:rsidRPr="00541735">
        <w:rPr>
          <w:rFonts w:ascii="微软雅黑" w:eastAsia="微软雅黑" w:hAnsi="微软雅黑" w:cs="微软雅黑" w:hint="eastAsia"/>
          <w:b/>
          <w:bCs/>
        </w:rPr>
        <w:t>“两会”是指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全国</w:t>
      </w:r>
      <w:r w:rsidRPr="00541735">
        <w:rPr>
          <w:rFonts w:ascii="微软雅黑" w:eastAsia="微软雅黑" w:hAnsi="微软雅黑" w:cs="微软雅黑" w:hint="eastAsia"/>
          <w:b/>
          <w:bCs/>
        </w:rPr>
        <w:t>人民代表大会和中国人民政治协商会议。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  <w:kern w:val="0"/>
        </w:rPr>
        <w:t xml:space="preserve">25. </w:t>
      </w:r>
      <w:r w:rsidRPr="00541735">
        <w:rPr>
          <w:rFonts w:ascii="微软雅黑" w:eastAsia="微软雅黑" w:hAnsi="微软雅黑" w:cs="微软雅黑" w:hint="eastAsia"/>
          <w:b/>
          <w:bCs/>
        </w:rPr>
        <w:t>十三届全国人大二次会议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表决通过</w:t>
      </w:r>
      <w:r w:rsidRPr="00541735">
        <w:rPr>
          <w:rFonts w:ascii="微软雅黑" w:eastAsia="微软雅黑" w:hAnsi="微软雅黑" w:cs="微软雅黑" w:hint="eastAsia"/>
          <w:b/>
          <w:bCs/>
        </w:rPr>
        <w:t>《中华人民共和国外商投资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法</w:t>
      </w:r>
      <w:r w:rsidRPr="00541735">
        <w:rPr>
          <w:rFonts w:ascii="微软雅黑" w:eastAsia="微软雅黑" w:hAnsi="微软雅黑" w:cs="微软雅黑" w:hint="eastAsia"/>
          <w:b/>
          <w:bCs/>
        </w:rPr>
        <w:t>》体现全国人大行使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立法权</w:t>
      </w:r>
      <w:r w:rsidRPr="00541735">
        <w:rPr>
          <w:rFonts w:ascii="微软雅黑" w:eastAsia="微软雅黑" w:hAnsi="微软雅黑" w:cs="微软雅黑" w:hint="eastAsia"/>
          <w:b/>
          <w:bCs/>
        </w:rPr>
        <w:t>。</w:t>
      </w:r>
      <w:r w:rsidRPr="00541735">
        <w:rPr>
          <w:rFonts w:ascii="微软雅黑" w:eastAsia="微软雅黑" w:hAnsi="微软雅黑" w:cs="微软雅黑"/>
          <w:b/>
          <w:bCs/>
        </w:rPr>
        <w:t xml:space="preserve">  </w:t>
      </w:r>
    </w:p>
    <w:p w:rsidR="00F962C5" w:rsidRPr="00541735" w:rsidRDefault="00F962C5" w:rsidP="00541735">
      <w:pPr>
        <w:spacing w:line="280" w:lineRule="exact"/>
        <w:ind w:firstLineChars="200" w:firstLine="31680"/>
        <w:rPr>
          <w:rFonts w:ascii="微软雅黑" w:eastAsia="微软雅黑" w:hAnsi="微软雅黑" w:cs="Times New Roman"/>
          <w:b/>
          <w:bCs/>
          <w:color w:val="00B05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人大代表的职权：表决权、审议权、提案权、质询权</w:t>
      </w: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</w:rPr>
        <w:t>26.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经济建设</w:t>
      </w:r>
      <w:r w:rsidRPr="00541735">
        <w:rPr>
          <w:rFonts w:ascii="微软雅黑" w:eastAsia="微软雅黑" w:hAnsi="微软雅黑" w:cs="微软雅黑" w:hint="eastAsia"/>
          <w:b/>
          <w:bCs/>
        </w:rPr>
        <w:t>是我们现今的中心工作。</w:t>
      </w:r>
      <w:r w:rsidRPr="00541735">
        <w:rPr>
          <w:rFonts w:ascii="微软雅黑" w:eastAsia="微软雅黑" w:hAnsi="微软雅黑" w:cs="微软雅黑"/>
          <w:b/>
          <w:bCs/>
        </w:rPr>
        <w:t xml:space="preserve">  </w:t>
      </w:r>
    </w:p>
    <w:p w:rsidR="00F962C5" w:rsidRPr="00541735" w:rsidRDefault="00F962C5" w:rsidP="00541735">
      <w:pPr>
        <w:spacing w:line="280" w:lineRule="exact"/>
        <w:ind w:leftChars="67" w:left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脱贫</w:t>
      </w:r>
      <w:r w:rsidRPr="00541735">
        <w:rPr>
          <w:rFonts w:ascii="微软雅黑" w:eastAsia="微软雅黑" w:hAnsi="微软雅黑" w:cs="微软雅黑"/>
          <w:b/>
          <w:bCs/>
          <w:color w:val="0070C0"/>
        </w:rPr>
        <w:t xml:space="preserve"> / 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实现人民共同富裕</w:t>
      </w:r>
      <w:r w:rsidRPr="00541735">
        <w:rPr>
          <w:rFonts w:ascii="微软雅黑" w:eastAsia="微软雅黑" w:hAnsi="微软雅黑" w:cs="微软雅黑"/>
          <w:b/>
          <w:bCs/>
          <w:color w:val="0070C0"/>
        </w:rPr>
        <w:t xml:space="preserve"> / 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确保人民共享经济繁荣成果</w:t>
      </w:r>
      <w:r w:rsidRPr="00541735">
        <w:rPr>
          <w:rFonts w:ascii="微软雅黑" w:eastAsia="微软雅黑" w:hAnsi="微软雅黑" w:cs="微软雅黑"/>
          <w:b/>
          <w:bCs/>
          <w:color w:val="0070C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的根本途径：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以经济建设为中心，大力发展生产力。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微软雅黑"/>
          <w:b/>
          <w:bCs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27.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教育</w:t>
      </w:r>
      <w:r w:rsidRPr="00541735">
        <w:rPr>
          <w:rFonts w:ascii="微软雅黑" w:eastAsia="微软雅黑" w:hAnsi="微软雅黑" w:cs="微软雅黑" w:hint="eastAsia"/>
          <w:b/>
          <w:bCs/>
        </w:rPr>
        <w:t>促进人的全面发展。</w:t>
      </w:r>
      <w:r w:rsidRPr="00541735">
        <w:rPr>
          <w:rFonts w:ascii="微软雅黑" w:eastAsia="微软雅黑" w:hAnsi="微软雅黑" w:cs="微软雅黑"/>
          <w:b/>
          <w:bCs/>
        </w:rPr>
        <w:t xml:space="preserve">  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微软雅黑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28.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社会主义核心价值观</w:t>
      </w:r>
      <w:r w:rsidRPr="00541735">
        <w:rPr>
          <w:rFonts w:ascii="微软雅黑" w:eastAsia="微软雅黑" w:hAnsi="微软雅黑" w:cs="微软雅黑" w:hint="eastAsia"/>
          <w:b/>
          <w:bCs/>
        </w:rPr>
        <w:t>是中华民族发展最深层的力量。</w:t>
      </w:r>
      <w:r w:rsidRPr="00541735">
        <w:rPr>
          <w:rFonts w:ascii="微软雅黑" w:eastAsia="微软雅黑" w:hAnsi="微软雅黑" w:cs="微软雅黑"/>
          <w:b/>
          <w:bCs/>
        </w:rPr>
        <w:t xml:space="preserve">   29.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政治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安全</w:t>
      </w:r>
      <w:r w:rsidRPr="00541735">
        <w:rPr>
          <w:rFonts w:ascii="微软雅黑" w:eastAsia="微软雅黑" w:hAnsi="微软雅黑" w:cs="微软雅黑" w:hint="eastAsia"/>
          <w:b/>
          <w:bCs/>
        </w:rPr>
        <w:t>是国家安全的根本。</w:t>
      </w:r>
      <w:r w:rsidRPr="00541735">
        <w:rPr>
          <w:rFonts w:ascii="微软雅黑" w:eastAsia="微软雅黑" w:hAnsi="微软雅黑" w:cs="微软雅黑"/>
          <w:b/>
          <w:bCs/>
        </w:rPr>
        <w:t xml:space="preserve">  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</w:rPr>
        <w:t>30.</w:t>
      </w:r>
      <w:r w:rsidRPr="00541735">
        <w:rPr>
          <w:rFonts w:ascii="微软雅黑" w:eastAsia="微软雅黑" w:hAnsi="微软雅黑" w:cs="微软雅黑" w:hint="eastAsia"/>
          <w:b/>
          <w:bCs/>
        </w:rPr>
        <w:t>法院以涉嫌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诈骗罪</w:t>
      </w:r>
      <w:r w:rsidRPr="00541735">
        <w:rPr>
          <w:rFonts w:ascii="微软雅黑" w:eastAsia="微软雅黑" w:hAnsi="微软雅黑" w:cs="微软雅黑" w:hint="eastAsia"/>
          <w:b/>
          <w:bCs/>
        </w:rPr>
        <w:t>对李某进行公开审理，警方对在微信群辱骂交警的王某依法拘留。李某的行为属于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刑事违法行为、</w:t>
      </w:r>
      <w:r w:rsidRPr="00541735">
        <w:rPr>
          <w:rFonts w:ascii="微软雅黑" w:eastAsia="微软雅黑" w:hAnsi="微软雅黑" w:cs="微软雅黑" w:hint="eastAsia"/>
          <w:b/>
          <w:bCs/>
        </w:rPr>
        <w:t>王某的行为均属于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行政</w:t>
      </w:r>
      <w:r w:rsidRPr="00541735">
        <w:rPr>
          <w:rFonts w:ascii="微软雅黑" w:eastAsia="微软雅黑" w:hAnsi="微软雅黑" w:cs="微软雅黑" w:hint="eastAsia"/>
          <w:b/>
          <w:bCs/>
        </w:rPr>
        <w:t>违法。</w:t>
      </w:r>
      <w:r w:rsidRPr="00541735">
        <w:rPr>
          <w:rFonts w:ascii="微软雅黑" w:eastAsia="微软雅黑" w:hAnsi="微软雅黑" w:cs="微软雅黑"/>
          <w:b/>
          <w:bCs/>
        </w:rPr>
        <w:t xml:space="preserve"> 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</w:p>
    <w:p w:rsidR="00F962C5" w:rsidRPr="008D5987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</w:rPr>
      </w:pPr>
      <w:r w:rsidRPr="00541735">
        <w:rPr>
          <w:rFonts w:ascii="微软雅黑" w:eastAsia="微软雅黑" w:hAnsi="微软雅黑" w:cs="微软雅黑"/>
          <w:b/>
          <w:bCs/>
        </w:rPr>
        <w:t>31.</w:t>
      </w:r>
      <w:r w:rsidRPr="00541735">
        <w:rPr>
          <w:rFonts w:ascii="微软雅黑" w:eastAsia="微软雅黑" w:hAnsi="微软雅黑" w:cs="微软雅黑" w:hint="eastAsia"/>
          <w:b/>
          <w:bCs/>
        </w:rPr>
        <w:t>侵犯了公民个人的隐私权要承担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民事</w:t>
      </w:r>
      <w:r w:rsidRPr="00541735">
        <w:rPr>
          <w:rFonts w:ascii="微软雅黑" w:eastAsia="微软雅黑" w:hAnsi="微软雅黑" w:cs="微软雅黑" w:hint="eastAsia"/>
          <w:b/>
          <w:bCs/>
        </w:rPr>
        <w:t>责任。</w:t>
      </w:r>
      <w:r w:rsidRPr="00541735">
        <w:rPr>
          <w:rFonts w:ascii="微软雅黑" w:eastAsia="微软雅黑" w:hAnsi="微软雅黑" w:cs="微软雅黑"/>
          <w:b/>
          <w:bCs/>
        </w:rPr>
        <w:t xml:space="preserve"> 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>32.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征兵宣传语表明了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依法服兵役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是公民的政治义务。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33.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全国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人民代表大会是我国的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最高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国家权力机关。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34.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超市保安对顾客进行搜身是侵犯了顾客的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人身自由权利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35.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公有制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经济是我国经济制度的基础，是</w:t>
      </w:r>
      <w:r w:rsidRPr="00541735">
        <w:rPr>
          <w:rFonts w:ascii="微软雅黑" w:eastAsia="微软雅黑" w:hAnsi="微软雅黑" w:cs="微软雅黑" w:hint="eastAsia"/>
          <w:b/>
          <w:bCs/>
          <w:color w:val="00B0F0"/>
        </w:rPr>
        <w:t>社会主义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市场</w:t>
      </w:r>
      <w:r w:rsidRPr="00541735">
        <w:rPr>
          <w:rFonts w:ascii="微软雅黑" w:eastAsia="微软雅黑" w:hAnsi="微软雅黑" w:cs="微软雅黑" w:hint="eastAsia"/>
          <w:b/>
          <w:bCs/>
          <w:color w:val="00B0F0"/>
        </w:rPr>
        <w:t>经济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的重要组成部分，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国有经济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是国民经济的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主导力量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</w:rPr>
        <w:t>36.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民族区域自治区取得了辉煌成就表明了民族区域自治制度的优越性。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微软雅黑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37.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选举村委会当家人是村民在行使</w:t>
      </w:r>
      <w:r w:rsidRPr="008D5987">
        <w:rPr>
          <w:rFonts w:ascii="微软雅黑" w:eastAsia="微软雅黑" w:hAnsi="微软雅黑" w:cs="微软雅黑" w:hint="eastAsia"/>
          <w:b/>
          <w:bCs/>
          <w:color w:val="FF0000"/>
        </w:rPr>
        <w:t>基本权利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</w:p>
    <w:p w:rsidR="00F962C5" w:rsidRPr="00541735" w:rsidRDefault="00F962C5" w:rsidP="00541735">
      <w:pPr>
        <w:spacing w:line="280" w:lineRule="exact"/>
        <w:ind w:firstLineChars="98" w:firstLine="31680"/>
        <w:rPr>
          <w:rFonts w:ascii="微软雅黑" w:eastAsia="微软雅黑" w:hAnsi="微软雅黑" w:cs="Times New Roman"/>
          <w:b/>
          <w:bCs/>
          <w:u w:val="thick"/>
        </w:rPr>
      </w:pPr>
      <w:r w:rsidRPr="00541735">
        <w:rPr>
          <w:rFonts w:ascii="微软雅黑" w:eastAsia="微软雅黑" w:hAnsi="微软雅黑" w:cs="微软雅黑" w:hint="eastAsia"/>
          <w:b/>
          <w:bCs/>
          <w:u w:val="thick"/>
        </w:rPr>
        <w:t>选举权和被选举权</w:t>
      </w:r>
      <w:r w:rsidRPr="00541735">
        <w:rPr>
          <w:rFonts w:ascii="微软雅黑" w:eastAsia="微软雅黑" w:hAnsi="微软雅黑" w:cs="微软雅黑" w:hint="eastAsia"/>
        </w:rPr>
        <w:t>是公民的</w:t>
      </w:r>
      <w:r w:rsidRPr="00541735">
        <w:rPr>
          <w:rFonts w:ascii="微软雅黑" w:eastAsia="微软雅黑" w:hAnsi="微软雅黑" w:cs="微软雅黑" w:hint="eastAsia"/>
          <w:u w:val="thick"/>
        </w:rPr>
        <w:t>一项</w:t>
      </w:r>
      <w:r w:rsidRPr="00541735">
        <w:rPr>
          <w:rFonts w:ascii="微软雅黑" w:eastAsia="微软雅黑" w:hAnsi="微软雅黑" w:cs="微软雅黑" w:hint="eastAsia"/>
          <w:b/>
          <w:bCs/>
          <w:u w:val="thick"/>
        </w:rPr>
        <w:t>基本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highlight w:val="yellow"/>
          <w:u w:val="thick"/>
        </w:rPr>
        <w:t>政治</w:t>
      </w:r>
      <w:r w:rsidRPr="00541735">
        <w:rPr>
          <w:rFonts w:ascii="微软雅黑" w:eastAsia="微软雅黑" w:hAnsi="微软雅黑" w:cs="微软雅黑" w:hint="eastAsia"/>
          <w:u w:val="thick"/>
        </w:rPr>
        <w:t>权利</w:t>
      </w:r>
      <w:r w:rsidRPr="00541735">
        <w:rPr>
          <w:rFonts w:ascii="微软雅黑" w:eastAsia="微软雅黑" w:hAnsi="微软雅黑" w:cs="微软雅黑" w:hint="eastAsia"/>
          <w:b/>
          <w:bCs/>
        </w:rPr>
        <w:t>。</w:t>
      </w:r>
    </w:p>
    <w:p w:rsidR="00F962C5" w:rsidRPr="00541735" w:rsidRDefault="00F962C5" w:rsidP="00541735">
      <w:pPr>
        <w:spacing w:line="280" w:lineRule="exact"/>
        <w:ind w:firstLineChars="98" w:firstLine="31680"/>
        <w:rPr>
          <w:rFonts w:ascii="微软雅黑" w:eastAsia="微软雅黑" w:hAnsi="微软雅黑" w:cs="Times New Roman"/>
        </w:rPr>
      </w:pPr>
      <w:r w:rsidRPr="00541735">
        <w:rPr>
          <w:rFonts w:ascii="微软雅黑" w:eastAsia="微软雅黑" w:hAnsi="微软雅黑" w:cs="微软雅黑" w:hint="eastAsia"/>
          <w:b/>
          <w:bCs/>
          <w:highlight w:val="cyan"/>
          <w:u w:val="thick"/>
        </w:rPr>
        <w:t>人身自由</w:t>
      </w:r>
      <w:r w:rsidRPr="00541735">
        <w:rPr>
          <w:rFonts w:ascii="微软雅黑" w:eastAsia="微软雅黑" w:hAnsi="微软雅黑" w:cs="微软雅黑" w:hint="eastAsia"/>
          <w:b/>
          <w:bCs/>
        </w:rPr>
        <w:t>是公民</w:t>
      </w:r>
      <w:r w:rsidRPr="00541735">
        <w:rPr>
          <w:rFonts w:ascii="微软雅黑" w:eastAsia="微软雅黑" w:hAnsi="微软雅黑" w:cs="微软雅黑" w:hint="eastAsia"/>
          <w:b/>
          <w:bCs/>
          <w:highlight w:val="cyan"/>
          <w:u w:val="thick"/>
        </w:rPr>
        <w:t>最基本、最重要</w:t>
      </w:r>
      <w:r w:rsidRPr="00541735">
        <w:rPr>
          <w:rFonts w:ascii="微软雅黑" w:eastAsia="微软雅黑" w:hAnsi="微软雅黑" w:cs="微软雅黑" w:hint="eastAsia"/>
          <w:b/>
          <w:bCs/>
          <w:u w:val="thick"/>
        </w:rPr>
        <w:t>的权利</w:t>
      </w:r>
      <w:r w:rsidRPr="00541735">
        <w:rPr>
          <w:rFonts w:ascii="微软雅黑" w:eastAsia="微软雅黑" w:hAnsi="微软雅黑" w:cs="微软雅黑" w:hint="eastAsia"/>
        </w:rPr>
        <w:t>。</w:t>
      </w:r>
    </w:p>
    <w:p w:rsidR="00F962C5" w:rsidRPr="00541735" w:rsidRDefault="00F962C5" w:rsidP="00541735">
      <w:pPr>
        <w:spacing w:line="280" w:lineRule="exact"/>
        <w:ind w:firstLineChars="98" w:firstLine="31680"/>
        <w:rPr>
          <w:rFonts w:ascii="微软雅黑" w:eastAsia="微软雅黑" w:hAnsi="微软雅黑" w:cs="Times New Roman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生命健康权</w:t>
      </w:r>
      <w:r w:rsidRPr="00541735">
        <w:rPr>
          <w:rFonts w:ascii="微软雅黑" w:eastAsia="微软雅黑" w:hAnsi="微软雅黑" w:cs="微软雅黑" w:hint="eastAsia"/>
        </w:rPr>
        <w:t>是公民</w:t>
      </w:r>
      <w:r w:rsidRPr="00541735">
        <w:rPr>
          <w:rFonts w:ascii="微软雅黑" w:eastAsia="微软雅黑" w:hAnsi="微软雅黑" w:cs="微软雅黑" w:hint="eastAsia"/>
          <w:b/>
          <w:bCs/>
          <w:color w:val="FFFFFF"/>
          <w:highlight w:val="darkMagenta"/>
          <w:u w:val="wave"/>
        </w:rPr>
        <w:t>人身权利</w:t>
      </w:r>
      <w:r w:rsidRPr="00541735">
        <w:rPr>
          <w:rFonts w:ascii="微软雅黑" w:eastAsia="微软雅黑" w:hAnsi="微软雅黑" w:cs="微软雅黑" w:hint="eastAsia"/>
          <w:color w:val="FFFFFF"/>
          <w:highlight w:val="darkMagenta"/>
        </w:rPr>
        <w:t>中</w:t>
      </w:r>
      <w:r w:rsidRPr="00541735">
        <w:rPr>
          <w:rFonts w:ascii="微软雅黑" w:eastAsia="微软雅黑" w:hAnsi="微软雅黑" w:cs="微软雅黑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u w:val="thick"/>
        </w:rPr>
        <w:t>最基本、最重要的权利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Default="00F962C5" w:rsidP="008D5987">
      <w:pPr>
        <w:spacing w:line="280" w:lineRule="exact"/>
        <w:rPr>
          <w:rFonts w:ascii="微软雅黑" w:eastAsia="微软雅黑" w:hAnsi="微软雅黑" w:cs="Times New Roman"/>
          <w:b/>
          <w:bCs/>
          <w:color w:val="00B05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38.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法院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给罪犯判刑表明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审判机关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履行公正司法的职责。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法律监督机关是人民检察院。</w:t>
      </w:r>
    </w:p>
    <w:p w:rsidR="00F962C5" w:rsidRPr="00541735" w:rsidRDefault="00F962C5" w:rsidP="008D5987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微软雅黑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39.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建设教育强国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是中华民族伟大复兴的基础性工程。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微软雅黑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40.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当前国际竞争的实质以科技和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经济实力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为基础的综合国力的较量。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41.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人民政协是</w:t>
      </w:r>
      <w:r>
        <w:rPr>
          <w:rFonts w:ascii="微软雅黑" w:eastAsia="微软雅黑" w:hAnsi="微软雅黑" w:cs="微软雅黑" w:hint="eastAsia"/>
          <w:b/>
          <w:bCs/>
          <w:color w:val="000000"/>
        </w:rPr>
        <w:t>中国共产党领导的多党合作和政治协商的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重要机构</w:t>
      </w:r>
      <w:r>
        <w:rPr>
          <w:rFonts w:ascii="微软雅黑" w:eastAsia="微软雅黑" w:hAnsi="微软雅黑" w:cs="微软雅黑" w:hint="eastAsia"/>
          <w:b/>
          <w:bCs/>
          <w:color w:val="000000"/>
        </w:rPr>
        <w:t>，是中国人民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爱国统一战线组织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。有少数民族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聚居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的地方要实行自治。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微软雅黑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42.</w:t>
      </w:r>
      <w:r w:rsidRPr="00541735">
        <w:rPr>
          <w:rFonts w:ascii="微软雅黑" w:eastAsia="微软雅黑" w:hAnsi="微软雅黑" w:cs="微软雅黑"/>
          <w:b/>
          <w:bCs/>
          <w:color w:val="00B05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国家行政机关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  <w:highlight w:val="yellow"/>
        </w:rPr>
        <w:t>国家权力机关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</w:t>
      </w:r>
      <w:r w:rsidRPr="00541735">
        <w:rPr>
          <w:rFonts w:ascii="微软雅黑" w:eastAsia="微软雅黑" w:hAnsi="微软雅黑" w:cs="微软雅黑" w:hint="eastAsia"/>
          <w:b/>
          <w:bCs/>
          <w:color w:val="339966"/>
        </w:rPr>
        <w:t>执行机关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</w:p>
    <w:p w:rsidR="00F962C5" w:rsidRDefault="00F962C5" w:rsidP="008D5987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8D5987" w:rsidRDefault="00F962C5" w:rsidP="008D5987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43.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“共建共享”从法律上讲体现了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权利和义务是统一的；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公民权利和义务是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不完全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对等的。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44.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人身自由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是公民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最基本、最重要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的权利。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8D5987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45.</w:t>
      </w:r>
      <w:r w:rsidRPr="00541735">
        <w:rPr>
          <w:rFonts w:ascii="微软雅黑" w:eastAsia="微软雅黑" w:hAnsi="微软雅黑" w:cs="微软雅黑"/>
          <w:b/>
          <w:bCs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国务院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是我国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最高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国家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行政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，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国家权力机关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在我国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国家机构中居于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主导</w:t>
      </w:r>
      <w:r w:rsidRPr="00541735">
        <w:rPr>
          <w:rFonts w:ascii="微软雅黑" w:eastAsia="微软雅黑" w:hAnsi="微软雅黑" w:cs="微软雅黑" w:hint="eastAsia"/>
          <w:b/>
          <w:bCs/>
          <w:color w:val="00B050"/>
        </w:rPr>
        <w:t>地位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</w:p>
    <w:p w:rsidR="00F962C5" w:rsidRPr="00541735" w:rsidRDefault="00F962C5" w:rsidP="00541735">
      <w:pPr>
        <w:spacing w:line="280" w:lineRule="exact"/>
        <w:ind w:firstLineChars="1200" w:firstLine="31680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            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46.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地方国家机关都由中央国家机关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领导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3366FF"/>
        </w:rPr>
      </w:pP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人民选举</w:t>
      </w:r>
      <w:r w:rsidRPr="00541735">
        <w:rPr>
          <w:rFonts w:ascii="微软雅黑" w:eastAsia="微软雅黑" w:hAnsi="微软雅黑" w:cs="微软雅黑" w:hint="eastAsia"/>
          <w:b/>
          <w:bCs/>
        </w:rPr>
        <w:t>产生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highlight w:val="yellow"/>
        </w:rPr>
        <w:t>人大（权力机关）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；</w:t>
      </w:r>
      <w:r w:rsidRPr="00541735">
        <w:rPr>
          <w:rFonts w:ascii="微软雅黑" w:eastAsia="微软雅黑" w:hAnsi="微软雅黑" w:cs="微软雅黑"/>
          <w:b/>
          <w:bCs/>
          <w:color w:val="FF0000"/>
        </w:rPr>
        <w:t xml:space="preserve"> </w:t>
      </w:r>
      <w:r w:rsidRPr="00541735">
        <w:rPr>
          <w:rFonts w:ascii="微软雅黑" w:eastAsia="微软雅黑" w:hAnsi="微软雅黑" w:cs="微软雅黑" w:hint="eastAsia"/>
          <w:b/>
          <w:bCs/>
          <w:color w:val="3366FF"/>
        </w:rPr>
        <w:t>人大（权力机关）</w:t>
      </w:r>
      <w:r w:rsidRPr="00541735">
        <w:rPr>
          <w:rFonts w:ascii="微软雅黑" w:eastAsia="微软雅黑" w:hAnsi="微软雅黑" w:cs="微软雅黑" w:hint="eastAsia"/>
          <w:b/>
          <w:bCs/>
        </w:rPr>
        <w:t>产生</w:t>
      </w:r>
      <w:r w:rsidRPr="00541735">
        <w:rPr>
          <w:rFonts w:ascii="微软雅黑" w:eastAsia="微软雅黑" w:hAnsi="微软雅黑" w:cs="微软雅黑" w:hint="eastAsia"/>
          <w:b/>
          <w:bCs/>
          <w:color w:val="3366FF"/>
        </w:rPr>
        <w:t>“一府一委两院”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FF0000"/>
        </w:rPr>
        <w:t>47.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  <w:u w:val="single"/>
        </w:rPr>
        <w:t>宪法监督制度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在监督公权力行使的制度体系具有基础性意义。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000000"/>
        </w:rPr>
      </w:pP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48.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创新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是引领发展的第一动力。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</w:t>
      </w:r>
      <w:r>
        <w:rPr>
          <w:rFonts w:ascii="微软雅黑" w:eastAsia="微软雅黑" w:hAnsi="微软雅黑" w:cs="微软雅黑"/>
          <w:b/>
          <w:bCs/>
          <w:color w:val="FF0000"/>
        </w:rPr>
        <w:t xml:space="preserve">  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>49.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我们要学会拒绝</w:t>
      </w:r>
      <w:r w:rsidRPr="00541735">
        <w:rPr>
          <w:rFonts w:ascii="微软雅黑" w:eastAsia="微软雅黑" w:hAnsi="微软雅黑" w:cs="微软雅黑" w:hint="eastAsia"/>
          <w:b/>
          <w:bCs/>
          <w:color w:val="0070C0"/>
        </w:rPr>
        <w:t>各种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不良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诱惑。</w:t>
      </w:r>
      <w:r w:rsidRPr="00541735">
        <w:rPr>
          <w:rFonts w:ascii="微软雅黑" w:eastAsia="微软雅黑" w:hAnsi="微软雅黑" w:cs="微软雅黑"/>
          <w:b/>
          <w:bCs/>
          <w:color w:val="000000"/>
        </w:rPr>
        <w:t xml:space="preserve">   </w:t>
      </w:r>
    </w:p>
    <w:p w:rsidR="00F962C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p w:rsidR="00F962C5" w:rsidRPr="008D5987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  <w:r w:rsidRPr="00541735">
        <w:rPr>
          <w:rFonts w:ascii="微软雅黑" w:eastAsia="微软雅黑" w:hAnsi="微软雅黑" w:cs="微软雅黑"/>
          <w:b/>
          <w:bCs/>
          <w:color w:val="000000"/>
        </w:rPr>
        <w:t>50.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村里的</w:t>
      </w:r>
      <w:r w:rsidRPr="00381A0B">
        <w:rPr>
          <w:rFonts w:ascii="微软雅黑" w:eastAsia="微软雅黑" w:hAnsi="微软雅黑" w:cs="微软雅黑" w:hint="eastAsia"/>
          <w:b/>
          <w:bCs/>
          <w:color w:val="FF0000"/>
          <w:u w:val="single"/>
        </w:rPr>
        <w:t>重大</w:t>
      </w:r>
      <w:r w:rsidRPr="00381A0B">
        <w:rPr>
          <w:rFonts w:ascii="微软雅黑" w:eastAsia="微软雅黑" w:hAnsi="微软雅黑" w:cs="微软雅黑" w:hint="eastAsia"/>
          <w:b/>
          <w:bCs/>
          <w:color w:val="000000"/>
          <w:u w:val="single"/>
        </w:rPr>
        <w:t>事务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均由</w:t>
      </w:r>
      <w:r w:rsidRPr="00541735">
        <w:rPr>
          <w:rFonts w:ascii="微软雅黑" w:eastAsia="微软雅黑" w:hAnsi="微软雅黑" w:cs="微软雅黑" w:hint="eastAsia"/>
          <w:b/>
          <w:bCs/>
          <w:color w:val="FF0000"/>
        </w:rPr>
        <w:t>村民会议</w:t>
      </w:r>
      <w:r w:rsidRPr="00541735">
        <w:rPr>
          <w:rFonts w:ascii="微软雅黑" w:eastAsia="微软雅黑" w:hAnsi="微软雅黑" w:cs="微软雅黑" w:hint="eastAsia"/>
          <w:b/>
          <w:bCs/>
          <w:color w:val="000000"/>
        </w:rPr>
        <w:t>决定。</w:t>
      </w:r>
    </w:p>
    <w:p w:rsidR="00F962C5" w:rsidRPr="00541735" w:rsidRDefault="00F962C5" w:rsidP="00541735">
      <w:pPr>
        <w:spacing w:line="280" w:lineRule="exact"/>
        <w:rPr>
          <w:rFonts w:ascii="微软雅黑" w:eastAsia="微软雅黑" w:hAnsi="微软雅黑" w:cs="Times New Roman"/>
          <w:b/>
          <w:bCs/>
          <w:color w:val="FF0000"/>
        </w:rPr>
      </w:pPr>
    </w:p>
    <w:sectPr w:rsidR="00F962C5" w:rsidRPr="00541735" w:rsidSect="00C016FE">
      <w:footerReference w:type="default" r:id="rId7"/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62C5" w:rsidRDefault="00F962C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F962C5" w:rsidRDefault="00F962C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altName w:val="宋体"/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2C5" w:rsidRDefault="00F962C5" w:rsidP="004B0946">
    <w:pPr>
      <w:pStyle w:val="Footer"/>
      <w:framePr w:wrap="auto" w:vAnchor="text" w:hAnchor="margin" w:xAlign="center" w:y="1"/>
      <w:rPr>
        <w:rStyle w:val="PageNumber"/>
        <w:rFonts w:cs="Times New Roman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:rsidR="00F962C5" w:rsidRDefault="00F962C5">
    <w:pPr>
      <w:pStyle w:val="Footer"/>
      <w:rPr>
        <w:rFonts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62C5" w:rsidRDefault="00F962C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F962C5" w:rsidRDefault="00F962C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DEB2544"/>
    <w:multiLevelType w:val="singleLevel"/>
    <w:tmpl w:val="8DEB2544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F91917"/>
    <w:multiLevelType w:val="singleLevel"/>
    <w:tmpl w:val="63F91917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F737D"/>
    <w:rsid w:val="000562D6"/>
    <w:rsid w:val="00061187"/>
    <w:rsid w:val="000B5DFF"/>
    <w:rsid w:val="000E6EE3"/>
    <w:rsid w:val="00140F28"/>
    <w:rsid w:val="001E6A62"/>
    <w:rsid w:val="00281735"/>
    <w:rsid w:val="00284C44"/>
    <w:rsid w:val="002F737D"/>
    <w:rsid w:val="00335A56"/>
    <w:rsid w:val="00336D18"/>
    <w:rsid w:val="00337BE2"/>
    <w:rsid w:val="00381A0B"/>
    <w:rsid w:val="003B72D9"/>
    <w:rsid w:val="003C1E98"/>
    <w:rsid w:val="003F640C"/>
    <w:rsid w:val="00403545"/>
    <w:rsid w:val="00427498"/>
    <w:rsid w:val="004355D8"/>
    <w:rsid w:val="004534D9"/>
    <w:rsid w:val="00494BA0"/>
    <w:rsid w:val="004A316C"/>
    <w:rsid w:val="004A67E9"/>
    <w:rsid w:val="004B0946"/>
    <w:rsid w:val="004D7725"/>
    <w:rsid w:val="00541735"/>
    <w:rsid w:val="00572972"/>
    <w:rsid w:val="005B0697"/>
    <w:rsid w:val="005D102E"/>
    <w:rsid w:val="00670A27"/>
    <w:rsid w:val="00677085"/>
    <w:rsid w:val="006C2A75"/>
    <w:rsid w:val="00707CC6"/>
    <w:rsid w:val="007E14B2"/>
    <w:rsid w:val="00896931"/>
    <w:rsid w:val="008B17C6"/>
    <w:rsid w:val="008C0E8A"/>
    <w:rsid w:val="008D2A57"/>
    <w:rsid w:val="008D5987"/>
    <w:rsid w:val="00A051A6"/>
    <w:rsid w:val="00A778D0"/>
    <w:rsid w:val="00B71EC9"/>
    <w:rsid w:val="00BA1507"/>
    <w:rsid w:val="00BC00B0"/>
    <w:rsid w:val="00C016FE"/>
    <w:rsid w:val="00C217EF"/>
    <w:rsid w:val="00D54B0F"/>
    <w:rsid w:val="00D615C1"/>
    <w:rsid w:val="00DF13E7"/>
    <w:rsid w:val="00E1718E"/>
    <w:rsid w:val="00E375CB"/>
    <w:rsid w:val="00E62645"/>
    <w:rsid w:val="00EA4CDD"/>
    <w:rsid w:val="00EB01DF"/>
    <w:rsid w:val="00F138E4"/>
    <w:rsid w:val="00F962C5"/>
    <w:rsid w:val="00F9773C"/>
    <w:rsid w:val="00FA7214"/>
    <w:rsid w:val="00FE3535"/>
    <w:rsid w:val="04CC5774"/>
    <w:rsid w:val="5B830C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6FE"/>
    <w:pPr>
      <w:widowControl w:val="0"/>
      <w:jc w:val="both"/>
    </w:pPr>
    <w:rPr>
      <w:rFonts w:cs="Calibri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C016FE"/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C016FE"/>
    <w:rPr>
      <w:rFonts w:ascii="Times New Roman" w:eastAsia="宋体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C01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016FE"/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C01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016FE"/>
    <w:rPr>
      <w:sz w:val="18"/>
      <w:szCs w:val="18"/>
    </w:rPr>
  </w:style>
  <w:style w:type="character" w:styleId="PageNumber">
    <w:name w:val="page number"/>
    <w:basedOn w:val="DefaultParagraphFont"/>
    <w:uiPriority w:val="99"/>
    <w:rsid w:val="00C016FE"/>
  </w:style>
  <w:style w:type="paragraph" w:customStyle="1" w:styleId="Normal1">
    <w:name w:val="Normal_1"/>
    <w:uiPriority w:val="99"/>
    <w:rsid w:val="00FE3535"/>
    <w:pPr>
      <w:widowControl w:val="0"/>
      <w:jc w:val="both"/>
    </w:pPr>
    <w:rPr>
      <w:rFonts w:ascii="Times New Roman" w:hAnsi="Times New Roman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103</TotalTime>
  <Pages>5</Pages>
  <Words>667</Words>
  <Characters>3805</Characters>
  <Application>Microsoft Office Outlook</Application>
  <DocSecurity>0</DocSecurity>
  <Lines>0</Lines>
  <Paragraphs>0</Paragraphs>
  <ScaleCrop>false</ScaleCrop>
  <Company>CHINA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VIPUSER</cp:lastModifiedBy>
  <cp:revision>31</cp:revision>
  <dcterms:created xsi:type="dcterms:W3CDTF">2019-04-24T04:32:00Z</dcterms:created>
  <dcterms:modified xsi:type="dcterms:W3CDTF">2019-04-29T02:15:00Z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